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ADC9F" w14:textId="77777777" w:rsidR="00EE4276" w:rsidRDefault="00557B9B">
      <w:pPr>
        <w:pStyle w:val="Title"/>
      </w:pPr>
      <w:r>
        <w:t xml:space="preserve"> Title </w:t>
      </w:r>
    </w:p>
    <w:p w14:paraId="121E84A0" w14:textId="77777777" w:rsidR="00EE4276" w:rsidRDefault="00557B9B">
      <w:pPr>
        <w:pStyle w:val="Subtitle"/>
      </w:pPr>
      <w:r>
        <w:t xml:space="preserve"> Subtitle </w:t>
      </w:r>
    </w:p>
    <w:p w14:paraId="37D29ED4" w14:textId="77777777" w:rsidR="00EE4276" w:rsidRDefault="00557B9B">
      <w:pPr>
        <w:pStyle w:val="Author"/>
      </w:pPr>
      <w:r>
        <w:t xml:space="preserve"> Author </w:t>
      </w:r>
    </w:p>
    <w:p w14:paraId="26240767" w14:textId="77777777" w:rsidR="00EE4276" w:rsidRDefault="00557B9B">
      <w:pPr>
        <w:pStyle w:val="Date"/>
      </w:pPr>
      <w:r>
        <w:t xml:space="preserve"> Date </w:t>
      </w:r>
    </w:p>
    <w:p w14:paraId="4F3CD2D5" w14:textId="77777777" w:rsidR="00EE4276" w:rsidRDefault="00557B9B" w:rsidP="00C86B10">
      <w:pPr>
        <w:pStyle w:val="Abstract"/>
      </w:pPr>
      <w:r>
        <w:t xml:space="preserve"> </w:t>
      </w:r>
      <w:r w:rsidRPr="00C86B10">
        <w:t>Abstract</w:t>
      </w:r>
      <w:r>
        <w:t xml:space="preserve"> </w:t>
      </w:r>
    </w:p>
    <w:p w14:paraId="6B711C1A" w14:textId="77777777" w:rsidR="00EE4276" w:rsidRDefault="00557B9B">
      <w:pPr>
        <w:pStyle w:val="Heading1"/>
      </w:pPr>
      <w:bookmarkStart w:id="0" w:name="heading-1"/>
      <w:r>
        <w:t xml:space="preserve">Heading 1 </w:t>
      </w:r>
      <w:bookmarkEnd w:id="0"/>
    </w:p>
    <w:p w14:paraId="6D5012C5" w14:textId="77777777" w:rsidR="00EE4276" w:rsidRDefault="00557B9B">
      <w:pPr>
        <w:pStyle w:val="Heading2"/>
      </w:pPr>
      <w:bookmarkStart w:id="1" w:name="heading-2"/>
      <w:r>
        <w:t xml:space="preserve"> Heading 2 </w:t>
      </w:r>
      <w:bookmarkEnd w:id="1"/>
    </w:p>
    <w:p w14:paraId="33ECFD30" w14:textId="77777777" w:rsidR="00EE4276" w:rsidRDefault="00557B9B">
      <w:pPr>
        <w:pStyle w:val="Heading3"/>
      </w:pPr>
      <w:bookmarkStart w:id="2" w:name="heading-3"/>
      <w:r>
        <w:t xml:space="preserve"> Heading 3 </w:t>
      </w:r>
      <w:bookmarkEnd w:id="2"/>
    </w:p>
    <w:p w14:paraId="25B9EA63" w14:textId="77777777" w:rsidR="00EE4276" w:rsidRDefault="00557B9B">
      <w:pPr>
        <w:pStyle w:val="Heading4"/>
      </w:pPr>
      <w:bookmarkStart w:id="3" w:name="heading-4"/>
      <w:r>
        <w:t xml:space="preserve"> Heading 4 </w:t>
      </w:r>
      <w:bookmarkEnd w:id="3"/>
    </w:p>
    <w:p w14:paraId="6861AA89" w14:textId="77777777" w:rsidR="00EE4276" w:rsidRDefault="00557B9B">
      <w:pPr>
        <w:pStyle w:val="FirstParagraph"/>
      </w:pPr>
      <w:r>
        <w:t xml:space="preserve">First Paragraph. </w:t>
      </w:r>
    </w:p>
    <w:p w14:paraId="05D82A0E" w14:textId="77777777" w:rsidR="00EE4276" w:rsidRDefault="00557B9B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50D21E39" w14:textId="77777777" w:rsidR="00B205C9" w:rsidRDefault="00B205C9" w:rsidP="002E0DA5">
      <w:pPr>
        <w:pStyle w:val="Reviewer"/>
      </w:pPr>
      <w:r w:rsidRPr="00B205C9">
        <w:t>Reviewer</w:t>
      </w:r>
    </w:p>
    <w:p w14:paraId="27DE40F5" w14:textId="77777777" w:rsidR="00B205C9" w:rsidRDefault="002E0DA5" w:rsidP="001F6C73">
      <w:pPr>
        <w:pStyle w:val="Response"/>
      </w:pPr>
      <w:r>
        <w:t>Response</w:t>
      </w:r>
    </w:p>
    <w:p w14:paraId="146EBF17" w14:textId="3EB67D64" w:rsidR="00B205C9" w:rsidRDefault="00B205C9">
      <w:pPr>
        <w:pStyle w:val="BodyText"/>
        <w:rPr>
          <w:rStyle w:val="Important"/>
        </w:rPr>
      </w:pPr>
      <w:r w:rsidRPr="001F6C73">
        <w:rPr>
          <w:rStyle w:val="Important"/>
        </w:rPr>
        <w:t>Important</w:t>
      </w:r>
    </w:p>
    <w:p w14:paraId="79F52F5B" w14:textId="3F5EF049" w:rsidR="006B482C" w:rsidRPr="006B482C" w:rsidRDefault="006B482C">
      <w:pPr>
        <w:pStyle w:val="BodyText"/>
        <w:rPr>
          <w:rStyle w:val="Highlight"/>
        </w:rPr>
      </w:pPr>
      <w:r w:rsidRPr="006B482C">
        <w:rPr>
          <w:rStyle w:val="Highlight"/>
        </w:rPr>
        <w:t>Highlight</w:t>
      </w:r>
    </w:p>
    <w:p w14:paraId="77A57ECA" w14:textId="77777777" w:rsidR="00EE4276" w:rsidRDefault="00557B9B">
      <w:pPr>
        <w:pStyle w:val="BlockText"/>
      </w:pPr>
      <w:r>
        <w:t xml:space="preserve"> Block Text. </w:t>
      </w:r>
    </w:p>
    <w:p w14:paraId="22FDF662" w14:textId="77777777" w:rsidR="00EE4276" w:rsidRDefault="00557B9B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23"/>
        <w:gridCol w:w="823"/>
      </w:tblGrid>
      <w:tr w:rsidR="00EE4276" w14:paraId="6D75FC2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3E1CFC4" w14:textId="77777777" w:rsidR="00EE4276" w:rsidRDefault="00557B9B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8EC5498" w14:textId="77777777" w:rsidR="00EE4276" w:rsidRDefault="00557B9B">
            <w:pPr>
              <w:pStyle w:val="Compact"/>
            </w:pPr>
            <w:r>
              <w:t xml:space="preserve"> Table </w:t>
            </w:r>
          </w:p>
        </w:tc>
      </w:tr>
      <w:tr w:rsidR="00EE4276" w14:paraId="7D099E2E" w14:textId="77777777">
        <w:tc>
          <w:tcPr>
            <w:tcW w:w="0" w:type="auto"/>
          </w:tcPr>
          <w:p w14:paraId="625708BB" w14:textId="77777777" w:rsidR="00EE4276" w:rsidRDefault="00557B9B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3FF6E059" w14:textId="77777777" w:rsidR="00EE4276" w:rsidRDefault="00557B9B">
            <w:pPr>
              <w:pStyle w:val="Compact"/>
            </w:pPr>
            <w:r>
              <w:t xml:space="preserve"> 2 </w:t>
            </w:r>
          </w:p>
        </w:tc>
      </w:tr>
    </w:tbl>
    <w:p w14:paraId="75064178" w14:textId="77777777" w:rsidR="00EE4276" w:rsidRDefault="00557B9B">
      <w:pPr>
        <w:pStyle w:val="ImageCaption"/>
      </w:pPr>
      <w:r>
        <w:t xml:space="preserve"> Image Caption </w:t>
      </w:r>
    </w:p>
    <w:p w14:paraId="0C0A950E" w14:textId="77777777" w:rsidR="00EE4276" w:rsidRDefault="00557B9B">
      <w:pPr>
        <w:pStyle w:val="DefinitionTerm"/>
      </w:pPr>
      <w:r>
        <w:lastRenderedPageBreak/>
        <w:t xml:space="preserve"> DefinitionTerm </w:t>
      </w:r>
    </w:p>
    <w:p w14:paraId="0D04E253" w14:textId="77777777" w:rsidR="00EE4276" w:rsidRDefault="00557B9B">
      <w:pPr>
        <w:pStyle w:val="Definition"/>
      </w:pPr>
      <w:r>
        <w:t xml:space="preserve"> Definition </w:t>
      </w:r>
    </w:p>
    <w:p w14:paraId="0F6B5263" w14:textId="77777777" w:rsidR="00EE4276" w:rsidRDefault="00557B9B">
      <w:pPr>
        <w:pStyle w:val="DefinitionTerm"/>
      </w:pPr>
      <w:r>
        <w:t xml:space="preserve"> DefinitionTerm </w:t>
      </w:r>
    </w:p>
    <w:p w14:paraId="23445757" w14:textId="77777777" w:rsidR="00EE4276" w:rsidRDefault="00557B9B">
      <w:pPr>
        <w:pStyle w:val="Definition"/>
      </w:pPr>
      <w:r>
        <w:t xml:space="preserve"> Definition </w:t>
      </w:r>
    </w:p>
    <w:p w14:paraId="0FD76100" w14:textId="77777777" w:rsidR="00AB30AD" w:rsidRPr="001E0EC8" w:rsidRDefault="00AB30AD" w:rsidP="00AB30AD">
      <w:pPr>
        <w:pStyle w:val="ListNumber"/>
        <w:numPr>
          <w:ilvl w:val="0"/>
          <w:numId w:val="6"/>
        </w:numPr>
        <w:ind w:left="357" w:hanging="357"/>
      </w:pPr>
      <w:r w:rsidRPr="001E0EC8">
        <w:t>One</w:t>
      </w:r>
    </w:p>
    <w:p w14:paraId="54B0FFE9" w14:textId="77777777" w:rsidR="00AB30AD" w:rsidRPr="001E0EC8" w:rsidRDefault="00AB30AD" w:rsidP="00AB30AD">
      <w:pPr>
        <w:pStyle w:val="ListNumber"/>
        <w:numPr>
          <w:ilvl w:val="0"/>
          <w:numId w:val="6"/>
        </w:numPr>
        <w:ind w:left="357" w:hanging="357"/>
      </w:pPr>
      <w:r w:rsidRPr="001E0EC8">
        <w:t>Two</w:t>
      </w:r>
    </w:p>
    <w:p w14:paraId="25566F5A" w14:textId="77777777" w:rsidR="00AB30AD" w:rsidRPr="001E0EC8" w:rsidRDefault="00AB30AD" w:rsidP="00AB30AD">
      <w:pPr>
        <w:pStyle w:val="ListNumber"/>
        <w:numPr>
          <w:ilvl w:val="0"/>
          <w:numId w:val="6"/>
        </w:numPr>
        <w:ind w:left="357" w:hanging="357"/>
      </w:pPr>
      <w:r w:rsidRPr="001E0EC8">
        <w:t>Three</w:t>
      </w:r>
    </w:p>
    <w:p w14:paraId="7FFAA423" w14:textId="77777777" w:rsidR="00AB30AD" w:rsidRPr="001E0EC8" w:rsidRDefault="00AB30AD" w:rsidP="00AB30AD">
      <w:pPr>
        <w:pStyle w:val="ListBullet"/>
        <w:numPr>
          <w:ilvl w:val="0"/>
          <w:numId w:val="11"/>
        </w:numPr>
        <w:ind w:left="357" w:hanging="357"/>
      </w:pPr>
      <w:r w:rsidRPr="001E0EC8">
        <w:t>Apple</w:t>
      </w:r>
    </w:p>
    <w:p w14:paraId="4D77C7C1" w14:textId="77777777" w:rsidR="00AB30AD" w:rsidRPr="001E0EC8" w:rsidRDefault="00AB30AD" w:rsidP="00AB30AD">
      <w:pPr>
        <w:pStyle w:val="ListBullet"/>
        <w:numPr>
          <w:ilvl w:val="0"/>
          <w:numId w:val="11"/>
        </w:numPr>
        <w:ind w:left="357" w:hanging="357"/>
      </w:pPr>
      <w:r w:rsidRPr="001E0EC8">
        <w:t>Oranges</w:t>
      </w:r>
    </w:p>
    <w:p w14:paraId="07370677" w14:textId="77777777" w:rsidR="00AB30AD" w:rsidRPr="001E0EC8" w:rsidRDefault="00AB30AD" w:rsidP="00AB30AD">
      <w:pPr>
        <w:pStyle w:val="ListBullet"/>
        <w:numPr>
          <w:ilvl w:val="0"/>
          <w:numId w:val="11"/>
        </w:numPr>
        <w:ind w:left="357" w:hanging="357"/>
      </w:pPr>
      <w:r w:rsidRPr="001E0EC8">
        <w:t>Bananas</w:t>
      </w:r>
    </w:p>
    <w:p w14:paraId="64FFC46B" w14:textId="77777777" w:rsidR="00B205C9" w:rsidRDefault="00B205C9">
      <w:pPr>
        <w:pStyle w:val="Definition"/>
      </w:pPr>
    </w:p>
    <w:sectPr w:rsidR="00B205C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6241E" w14:textId="77777777" w:rsidR="00002184" w:rsidRDefault="00002184">
      <w:pPr>
        <w:spacing w:after="0"/>
      </w:pPr>
      <w:r>
        <w:separator/>
      </w:r>
    </w:p>
  </w:endnote>
  <w:endnote w:type="continuationSeparator" w:id="0">
    <w:p w14:paraId="54230220" w14:textId="77777777" w:rsidR="00002184" w:rsidRDefault="000021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F2339" w14:textId="77777777" w:rsidR="00002184" w:rsidRDefault="00002184">
      <w:r>
        <w:separator/>
      </w:r>
    </w:p>
  </w:footnote>
  <w:footnote w:type="continuationSeparator" w:id="0">
    <w:p w14:paraId="574D160C" w14:textId="77777777" w:rsidR="00002184" w:rsidRDefault="00002184">
      <w:r>
        <w:continuationSeparator/>
      </w:r>
    </w:p>
  </w:footnote>
  <w:footnote w:id="1">
    <w:p w14:paraId="56661417" w14:textId="77777777" w:rsidR="00EE4276" w:rsidRDefault="00557B9B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D1037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5842E7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5C2AB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EA6C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3F6E4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75EE5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0C0DA8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32244F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E004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12A0736"/>
    <w:lvl w:ilvl="0">
      <w:start w:val="1"/>
      <w:numFmt w:val="bullet"/>
      <w:pStyle w:val="ListBulletCusto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46D4C1D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340277240">
    <w:abstractNumId w:val="10"/>
  </w:num>
  <w:num w:numId="2" w16cid:durableId="319117245">
    <w:abstractNumId w:val="0"/>
  </w:num>
  <w:num w:numId="3" w16cid:durableId="612596112">
    <w:abstractNumId w:val="1"/>
  </w:num>
  <w:num w:numId="4" w16cid:durableId="373509510">
    <w:abstractNumId w:val="2"/>
  </w:num>
  <w:num w:numId="5" w16cid:durableId="1258901572">
    <w:abstractNumId w:val="3"/>
  </w:num>
  <w:num w:numId="6" w16cid:durableId="1418137110">
    <w:abstractNumId w:val="8"/>
  </w:num>
  <w:num w:numId="7" w16cid:durableId="1525442962">
    <w:abstractNumId w:val="4"/>
  </w:num>
  <w:num w:numId="8" w16cid:durableId="329797085">
    <w:abstractNumId w:val="5"/>
  </w:num>
  <w:num w:numId="9" w16cid:durableId="565997135">
    <w:abstractNumId w:val="6"/>
  </w:num>
  <w:num w:numId="10" w16cid:durableId="837308958">
    <w:abstractNumId w:val="7"/>
  </w:num>
  <w:num w:numId="11" w16cid:durableId="20763876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embedSystemFonts/>
  <w:proofState w:spelling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E2"/>
    <w:rsid w:val="00002184"/>
    <w:rsid w:val="00011C8B"/>
    <w:rsid w:val="00022C22"/>
    <w:rsid w:val="0002746F"/>
    <w:rsid w:val="000F1827"/>
    <w:rsid w:val="001F6C73"/>
    <w:rsid w:val="002D0615"/>
    <w:rsid w:val="002E0DA5"/>
    <w:rsid w:val="003331CE"/>
    <w:rsid w:val="00390D4D"/>
    <w:rsid w:val="004307BA"/>
    <w:rsid w:val="004E29B3"/>
    <w:rsid w:val="005254F7"/>
    <w:rsid w:val="00557B9B"/>
    <w:rsid w:val="00590D07"/>
    <w:rsid w:val="005D16E2"/>
    <w:rsid w:val="006B482C"/>
    <w:rsid w:val="00703149"/>
    <w:rsid w:val="007149F7"/>
    <w:rsid w:val="00784D58"/>
    <w:rsid w:val="007E2456"/>
    <w:rsid w:val="00857129"/>
    <w:rsid w:val="008D6863"/>
    <w:rsid w:val="00937CE7"/>
    <w:rsid w:val="00AB30AD"/>
    <w:rsid w:val="00AF0B83"/>
    <w:rsid w:val="00B205C9"/>
    <w:rsid w:val="00B86B75"/>
    <w:rsid w:val="00BC48D5"/>
    <w:rsid w:val="00C36279"/>
    <w:rsid w:val="00C77720"/>
    <w:rsid w:val="00C85DC2"/>
    <w:rsid w:val="00C86B10"/>
    <w:rsid w:val="00D579C6"/>
    <w:rsid w:val="00D80FA3"/>
    <w:rsid w:val="00D85C1D"/>
    <w:rsid w:val="00E315A3"/>
    <w:rsid w:val="00ED6667"/>
    <w:rsid w:val="00EE4276"/>
    <w:rsid w:val="00EE5CA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934694"/>
  <w15:docId w15:val="{535C94BD-A84F-2040-AC70-0E8D2A46C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C86B10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86B10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C86B1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C86B10"/>
    <w:pPr>
      <w:keepNext/>
      <w:keepLines/>
      <w:spacing w:before="200" w:after="0"/>
      <w:outlineLvl w:val="3"/>
    </w:pPr>
    <w:rPr>
      <w:rFonts w:ascii="Times New Roman" w:eastAsiaTheme="majorEastAsia" w:hAnsi="Times New Roman" w:cstheme="majorBidi"/>
      <w:b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F1827"/>
    <w:pPr>
      <w:spacing w:before="180" w:after="180" w:line="360" w:lineRule="auto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sid w:val="000F1827"/>
  </w:style>
  <w:style w:type="paragraph" w:customStyle="1" w:styleId="Compact">
    <w:name w:val="Compact"/>
    <w:basedOn w:val="BodyText"/>
    <w:qFormat/>
    <w:rsid w:val="00EE5CA1"/>
    <w:pPr>
      <w:spacing w:before="36" w:after="36"/>
    </w:pPr>
  </w:style>
  <w:style w:type="paragraph" w:styleId="Title">
    <w:name w:val="Title"/>
    <w:basedOn w:val="Normal"/>
    <w:next w:val="BodyText"/>
    <w:qFormat/>
    <w:rsid w:val="005D16E2"/>
    <w:pPr>
      <w:keepNext/>
      <w:keepLines/>
      <w:spacing w:before="480" w:after="24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5D16E2"/>
    <w:pPr>
      <w:keepNext/>
      <w:keepLines/>
    </w:pPr>
    <w:rPr>
      <w:rFonts w:ascii="Times New Roman" w:hAnsi="Times New Roman"/>
    </w:rPr>
  </w:style>
  <w:style w:type="paragraph" w:styleId="Date">
    <w:name w:val="Date"/>
    <w:next w:val="BodyText"/>
    <w:qFormat/>
    <w:rsid w:val="005D16E2"/>
    <w:pPr>
      <w:keepNext/>
      <w:keepLines/>
    </w:pPr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C86B10"/>
    <w:pPr>
      <w:keepNext/>
      <w:keepLines/>
      <w:spacing w:before="300" w:after="300"/>
    </w:pPr>
    <w:rPr>
      <w:rFonts w:ascii="Times New Roman" w:hAnsi="Times New Roman" w:cs="Times New Roman"/>
      <w:sz w:val="20"/>
      <w:szCs w:val="20"/>
    </w:rPr>
  </w:style>
  <w:style w:type="paragraph" w:styleId="Bibliography">
    <w:name w:val="Bibliography"/>
    <w:basedOn w:val="Normal"/>
    <w:qFormat/>
    <w:rsid w:val="00C77720"/>
    <w:pPr>
      <w:spacing w:before="180"/>
    </w:pPr>
    <w:rPr>
      <w:rFonts w:ascii="Times New Roman" w:hAnsi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D80FA3"/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E5CA1"/>
    <w:pPr>
      <w:keepNext/>
    </w:pPr>
    <w:rPr>
      <w:rFonts w:ascii="Times New Roman" w:hAnsi="Times New Roman"/>
      <w:i w:val="0"/>
      <w:sz w:val="20"/>
    </w:rPr>
  </w:style>
  <w:style w:type="paragraph" w:customStyle="1" w:styleId="ImageCaption">
    <w:name w:val="Image Caption"/>
    <w:basedOn w:val="Caption"/>
    <w:rsid w:val="00EE5CA1"/>
    <w:rPr>
      <w:rFonts w:ascii="Times New Roman" w:hAnsi="Times New Roman"/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character" w:styleId="FollowedHyperlink">
    <w:name w:val="FollowedHyperlink"/>
    <w:basedOn w:val="DefaultParagraphFont"/>
    <w:semiHidden/>
    <w:unhideWhenUsed/>
    <w:rsid w:val="00EE5CA1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0F1827"/>
    <w:rPr>
      <w:rFonts w:ascii="Times New Roman" w:hAnsi="Times New Roman"/>
    </w:rPr>
  </w:style>
  <w:style w:type="paragraph" w:customStyle="1" w:styleId="Bibliographynumbered">
    <w:name w:val="Bibliography numbered"/>
    <w:basedOn w:val="Bibliography"/>
    <w:qFormat/>
    <w:rsid w:val="002D0615"/>
    <w:pPr>
      <w:ind w:left="567" w:hanging="567"/>
    </w:pPr>
  </w:style>
  <w:style w:type="paragraph" w:customStyle="1" w:styleId="Reviewer">
    <w:name w:val="Reviewer"/>
    <w:basedOn w:val="BodyText"/>
    <w:qFormat/>
    <w:rsid w:val="00B205C9"/>
    <w:rPr>
      <w:color w:val="0432FF"/>
    </w:rPr>
  </w:style>
  <w:style w:type="paragraph" w:customStyle="1" w:styleId="Response">
    <w:name w:val="Response"/>
    <w:basedOn w:val="BodyText"/>
    <w:qFormat/>
    <w:rsid w:val="007149F7"/>
    <w:pPr>
      <w:spacing w:after="480"/>
      <w:contextualSpacing/>
    </w:pPr>
    <w:rPr>
      <w:i/>
      <w:iCs/>
    </w:rPr>
  </w:style>
  <w:style w:type="character" w:customStyle="1" w:styleId="Important">
    <w:name w:val="Important"/>
    <w:uiPriority w:val="1"/>
    <w:qFormat/>
    <w:rsid w:val="001F6C73"/>
    <w:rPr>
      <w:color w:val="FF0000"/>
    </w:rPr>
  </w:style>
  <w:style w:type="paragraph" w:styleId="ListNumber">
    <w:name w:val="List Number"/>
    <w:basedOn w:val="Normal"/>
    <w:unhideWhenUsed/>
    <w:rsid w:val="00AB30AD"/>
    <w:pPr>
      <w:tabs>
        <w:tab w:val="num" w:pos="360"/>
      </w:tabs>
      <w:spacing w:before="200" w:line="360" w:lineRule="auto"/>
      <w:ind w:left="357" w:hanging="357"/>
      <w:contextualSpacing/>
    </w:pPr>
    <w:rPr>
      <w:rFonts w:ascii="Times New Roman" w:hAnsi="Times New Roman"/>
    </w:rPr>
  </w:style>
  <w:style w:type="paragraph" w:styleId="ListBullet">
    <w:name w:val="List Bullet"/>
    <w:basedOn w:val="ListBullet2"/>
    <w:unhideWhenUsed/>
    <w:rsid w:val="00AB30AD"/>
    <w:pPr>
      <w:tabs>
        <w:tab w:val="num" w:pos="360"/>
      </w:tabs>
      <w:spacing w:before="200" w:line="360" w:lineRule="auto"/>
      <w:ind w:left="357" w:hanging="357"/>
    </w:pPr>
    <w:rPr>
      <w:rFonts w:ascii="Times New Roman" w:hAnsi="Times New Roman"/>
    </w:rPr>
  </w:style>
  <w:style w:type="paragraph" w:styleId="ListBullet2">
    <w:name w:val="List Bullet 2"/>
    <w:basedOn w:val="Normal"/>
    <w:rsid w:val="003331CE"/>
    <w:pPr>
      <w:numPr>
        <w:numId w:val="10"/>
      </w:numPr>
      <w:contextualSpacing/>
    </w:pPr>
  </w:style>
  <w:style w:type="character" w:customStyle="1" w:styleId="Highlight">
    <w:name w:val="Highlight"/>
    <w:uiPriority w:val="1"/>
    <w:qFormat/>
    <w:rsid w:val="006B482C"/>
    <w:rPr>
      <w:color w:val="000000" w:themeColor="text1"/>
      <w:bdr w:val="none" w:sz="0" w:space="0" w:color="auto"/>
      <w:shd w:val="clear" w:color="auto" w:fill="FFFF00"/>
    </w:rPr>
  </w:style>
  <w:style w:type="paragraph" w:customStyle="1" w:styleId="ListBulletCustom">
    <w:name w:val="List Bullet Custom"/>
    <w:basedOn w:val="ListBullet"/>
    <w:qFormat/>
    <w:rsid w:val="005254F7"/>
    <w:pPr>
      <w:numPr>
        <w:numId w:val="11"/>
      </w:numPr>
      <w:ind w:left="357" w:hanging="3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tv/.pandoc/templates/MyManuscriptReferenc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MyManuscriptReference.dotx</Template>
  <TotalTime>31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Hannes Vogler</dc:creator>
  <cp:keywords/>
  <cp:lastModifiedBy>Hannes Vogler</cp:lastModifiedBy>
  <cp:revision>10</cp:revision>
  <dcterms:created xsi:type="dcterms:W3CDTF">2019-03-29T23:53:00Z</dcterms:created>
  <dcterms:modified xsi:type="dcterms:W3CDTF">2023-01-05T12:43:00Z</dcterms:modified>
</cp:coreProperties>
</file>